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89C386F" w14:textId="77777777" w:rsidR="00000000" w:rsidRDefault="00000000">
      <w:pPr>
        <w:jc w:val="center"/>
      </w:pPr>
      <w:r>
        <w:rPr>
          <w:rFonts w:hint="eastAsia"/>
          <w:sz w:val="18"/>
          <w:szCs w:val="16"/>
        </w:rPr>
        <w:t>CO</w:t>
      </w:r>
    </w:p>
    <w:tbl>
      <w:tblPr>
        <w:tblW w:w="10937" w:type="dxa"/>
        <w:tblInd w:w="-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7"/>
        <w:gridCol w:w="4081"/>
        <w:gridCol w:w="1341"/>
        <w:gridCol w:w="1039"/>
        <w:gridCol w:w="1370"/>
        <w:gridCol w:w="1489"/>
      </w:tblGrid>
      <w:tr w:rsidR="00000000" w14:paraId="5EA5C2E8" w14:textId="77777777">
        <w:trPr>
          <w:cantSplit/>
          <w:trHeight w:val="1236"/>
        </w:trPr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1.Exporter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{{CO_EXPORTER}}</w:t>
            </w:r>
          </w:p>
        </w:tc>
        <w:tc>
          <w:tcPr>
            <w:tcW w:w="523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AB3C2" w14:textId="77777777" w:rsidR="00000000" w:rsidRDefault="00000000">
            <w:pPr>
              <w:rPr>
                <w:sz w:val="15"/>
              </w:rPr>
            </w:pPr>
            <w:r>
              <w:rPr>
                <w:sz w:val="15"/>
              </w:rPr>
              <w:t>Reference No.</w:t>
            </w:r>
          </w:p>
          <w:p w14:paraId="2EDEE78E" w14:textId="77777777" w:rsidR="00000000" w:rsidRDefault="00000000"/>
          <w:p w14:paraId="3865F067" w14:textId="77777777" w:rsidR="00000000" w:rsidRDefault="00000000">
            <w:pPr>
              <w:rPr>
                <w:rFonts w:hint="eastAsia"/>
              </w:rPr>
            </w:pPr>
          </w:p>
          <w:p w14:paraId="39C473A3" w14:textId="77777777" w:rsidR="00000000" w:rsidRDefault="00000000">
            <w:pPr>
              <w:ind w:firstLineChars="150" w:firstLine="27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</w:t>
            </w:r>
            <w:r>
              <w:rPr>
                <w:sz w:val="18"/>
              </w:rPr>
              <w:t>E</w:t>
            </w:r>
            <w:r>
              <w:rPr>
                <w:rFonts w:hint="eastAsia"/>
                <w:sz w:val="18"/>
              </w:rPr>
              <w:t>RTIFICATE</w:t>
            </w:r>
            <w:r>
              <w:rPr>
                <w:sz w:val="18"/>
              </w:rPr>
              <w:t xml:space="preserve"> OF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ORIGIN</w:t>
            </w:r>
          </w:p>
          <w:p w14:paraId="40951459" w14:textId="77777777" w:rsidR="00000000" w:rsidRDefault="00000000">
            <w:pPr>
              <w:ind w:firstLineChars="500" w:firstLine="90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OF</w:t>
            </w:r>
          </w:p>
          <w:p w14:paraId="323A75E5" w14:textId="77777777" w:rsidR="00000000" w:rsidRDefault="00000000">
            <w:pPr>
              <w:ind w:firstLineChars="50" w:firstLine="90"/>
              <w:rPr>
                <w:sz w:val="18"/>
                <w:u w:val="dotted"/>
              </w:rPr>
            </w:pPr>
            <w:r>
              <w:rPr>
                <w:sz w:val="18"/>
                <w:u w:val="dotted"/>
              </w:rPr>
              <w:t>THE PEOPLE’S REPUBLIC OF CHINA</w:t>
            </w:r>
          </w:p>
          <w:p w14:paraId="07C9AAAF" w14:textId="77777777" w:rsidR="00000000" w:rsidRDefault="00000000">
            <w:pPr>
              <w:rPr>
                <w:rFonts w:hint="eastAsia"/>
                <w:b/>
                <w:sz w:val="24"/>
              </w:rPr>
            </w:pPr>
          </w:p>
        </w:tc>
      </w:tr>
      <w:tr w:rsidR="00000000" w14:paraId="061B93F0" w14:textId="77777777">
        <w:trPr>
          <w:cantSplit/>
          <w:trHeight w:val="1369"/>
        </w:trPr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2.Consignee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{{CO_CONSIGNEE}}</w:t>
            </w:r>
          </w:p>
        </w:tc>
        <w:tc>
          <w:tcPr>
            <w:tcW w:w="523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14A48" w14:textId="77777777" w:rsidR="00000000" w:rsidRDefault="00000000">
            <w:pPr>
              <w:widowControl/>
              <w:jc w:val="left"/>
            </w:pPr>
          </w:p>
        </w:tc>
      </w:tr>
      <w:tr w:rsidR="00000000" w14:paraId="16234C92" w14:textId="77777777">
        <w:trPr>
          <w:cantSplit/>
          <w:trHeight w:val="519"/>
        </w:trPr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3.Means of transport and route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{{CO_TRANSPORT_ROUTE}}</w:t>
            </w:r>
          </w:p>
        </w:tc>
        <w:tc>
          <w:tcPr>
            <w:tcW w:w="523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05575F" w14:textId="77777777" w:rsidR="00000000" w:rsidRDefault="00000000">
            <w:pPr>
              <w:rPr>
                <w:rFonts w:hint="eastAsia"/>
                <w:sz w:val="15"/>
              </w:rPr>
            </w:pPr>
            <w:r>
              <w:rPr>
                <w:rFonts w:ascii="ˎ̥" w:hAnsi="ˎ̥"/>
                <w:sz w:val="18"/>
              </w:rPr>
              <w:t>5.For certifying authority use only</w:t>
            </w:r>
          </w:p>
          <w:p w14:paraId="27F5A763" w14:textId="77777777" w:rsidR="00000000" w:rsidRDefault="00000000">
            <w:pPr>
              <w:rPr>
                <w:rFonts w:hint="eastAsia"/>
                <w:sz w:val="30"/>
              </w:rPr>
            </w:pPr>
          </w:p>
        </w:tc>
      </w:tr>
      <w:tr w:rsidR="00000000" w14:paraId="121A7AC5" w14:textId="77777777">
        <w:trPr>
          <w:cantSplit/>
          <w:trHeight w:val="450"/>
        </w:trPr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4.Country/region of destination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{{CO_DESTINATION}}</w:t>
            </w:r>
          </w:p>
        </w:tc>
        <w:tc>
          <w:tcPr>
            <w:tcW w:w="523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6B18" w14:textId="77777777" w:rsidR="00000000" w:rsidRDefault="00000000"/>
        </w:tc>
      </w:tr>
      <w:tr w:rsidR="00000000" w14:paraId="6358EBEF" w14:textId="77777777">
        <w:trPr>
          <w:trHeight w:val="3417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6.Marks and number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of packages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{{CO_MARKS}}</w:t>
            </w:r>
          </w:p>
        </w:tc>
        <w:tc>
          <w:tcPr>
            <w:tcW w:w="5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7.Number and kind of packages;description of goods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{{CO_DESCRIPTION_BLOCK}}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8.H.S.Code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{{CO_HS_CODES}}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9.Quantity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{{CO_QUANTITIES}}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10.Number and date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of invoices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{{CO_INVOICE}}</w:t>
            </w:r>
          </w:p>
        </w:tc>
      </w:tr>
      <w:tr w:rsidR="00000000" w14:paraId="4B5ADDFB" w14:textId="77777777">
        <w:trPr>
          <w:trHeight w:val="2972"/>
        </w:trPr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11.Certification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The undersigned hereby declares that above details and statements are correct,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that all the goods were produced in China and that they comply with the Rules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of the People’s Republic of China.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{{CO_CERT_PLACE_DATE}}</w:t>
              <w:br/>
              <w:t>Place and date,signature and stamp of authorized signatory</w:t>
            </w:r>
          </w:p>
        </w:tc>
        <w:tc>
          <w:tcPr>
            <w:tcW w:w="523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5"/>
              </w:rPr>
              <w:t>12.Declaration by the exporter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It is hereby certified that the declaration by the exporter is correct.</w:t>
            </w:r>
          </w:p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{{CO_DECLARATION_PLACE_DATE}}</w:t>
              <w:br/>
              <w:t>Place and date,signature of authorized signatory</w:t>
            </w:r>
          </w:p>
        </w:tc>
      </w:tr>
    </w:tbl>
    <w:p w14:paraId="7802C0D8" w14:textId="77777777" w:rsidR="006B78D0" w:rsidRDefault="006B78D0">
      <w:pPr>
        <w:rPr>
          <w:rFonts w:hint="eastAsia"/>
        </w:rPr>
      </w:pPr>
    </w:p>
    <w:sectPr w:rsidR="006B78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A69094" w14:textId="77777777" w:rsidR="006B78D0" w:rsidRDefault="006B78D0" w:rsidP="00C82027">
      <w:r>
        <w:separator/>
      </w:r>
    </w:p>
  </w:endnote>
  <w:endnote w:type="continuationSeparator" w:id="0">
    <w:p w14:paraId="62DE85F2" w14:textId="77777777" w:rsidR="006B78D0" w:rsidRDefault="006B78D0" w:rsidP="00C8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TXihei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YouYuan">
    <w:altName w:val="Microsoft YaHei"/>
    <w:charset w:val="86"/>
    <w:family w:val="modern"/>
    <w:pitch w:val="default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7733C" w14:textId="77777777" w:rsidR="00C82027" w:rsidRDefault="00C820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4FBF7" w14:textId="77777777" w:rsidR="00C82027" w:rsidRDefault="00C820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48E73" w14:textId="77777777" w:rsidR="00C82027" w:rsidRDefault="00C82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992880" w14:textId="77777777" w:rsidR="006B78D0" w:rsidRDefault="006B78D0" w:rsidP="00C82027">
      <w:r>
        <w:separator/>
      </w:r>
    </w:p>
  </w:footnote>
  <w:footnote w:type="continuationSeparator" w:id="0">
    <w:p w14:paraId="27C9CCE7" w14:textId="77777777" w:rsidR="006B78D0" w:rsidRDefault="006B78D0" w:rsidP="00C82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4FC81" w14:textId="77777777" w:rsidR="00C82027" w:rsidRDefault="00C820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2F78F2" w14:textId="77777777" w:rsidR="00C82027" w:rsidRDefault="00C820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264AC6" w14:textId="77777777" w:rsidR="00C82027" w:rsidRDefault="00C820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MyOTRkMjViODgyOWJkM2YwZmI0NjYxNDgzNTc3N2IifQ=="/>
  </w:docVars>
  <w:rsids>
    <w:rsidRoot w:val="0066396B"/>
    <w:rsid w:val="000133A5"/>
    <w:rsid w:val="000235BE"/>
    <w:rsid w:val="00023FAC"/>
    <w:rsid w:val="000334FB"/>
    <w:rsid w:val="00066C75"/>
    <w:rsid w:val="0007214A"/>
    <w:rsid w:val="0009350F"/>
    <w:rsid w:val="000A011D"/>
    <w:rsid w:val="000D07CB"/>
    <w:rsid w:val="000D1641"/>
    <w:rsid w:val="000F55DA"/>
    <w:rsid w:val="000F6039"/>
    <w:rsid w:val="001027DF"/>
    <w:rsid w:val="00106409"/>
    <w:rsid w:val="00112530"/>
    <w:rsid w:val="0012148C"/>
    <w:rsid w:val="001240AC"/>
    <w:rsid w:val="001252E0"/>
    <w:rsid w:val="00172580"/>
    <w:rsid w:val="00173A1F"/>
    <w:rsid w:val="0019154E"/>
    <w:rsid w:val="001A4DA2"/>
    <w:rsid w:val="001A5DE9"/>
    <w:rsid w:val="001D698E"/>
    <w:rsid w:val="00231217"/>
    <w:rsid w:val="00243393"/>
    <w:rsid w:val="002973C4"/>
    <w:rsid w:val="002A1842"/>
    <w:rsid w:val="002A48E2"/>
    <w:rsid w:val="002A5DE7"/>
    <w:rsid w:val="00325916"/>
    <w:rsid w:val="00333642"/>
    <w:rsid w:val="003570F6"/>
    <w:rsid w:val="003774BA"/>
    <w:rsid w:val="003A68F4"/>
    <w:rsid w:val="003B15D0"/>
    <w:rsid w:val="003B57BB"/>
    <w:rsid w:val="003C7F97"/>
    <w:rsid w:val="003D2149"/>
    <w:rsid w:val="003F09D8"/>
    <w:rsid w:val="00400D65"/>
    <w:rsid w:val="004148E6"/>
    <w:rsid w:val="00425BBF"/>
    <w:rsid w:val="00444AB7"/>
    <w:rsid w:val="00455ABB"/>
    <w:rsid w:val="00462D44"/>
    <w:rsid w:val="0046421F"/>
    <w:rsid w:val="00465371"/>
    <w:rsid w:val="004B3308"/>
    <w:rsid w:val="004D3C12"/>
    <w:rsid w:val="004E3D85"/>
    <w:rsid w:val="004E7DDE"/>
    <w:rsid w:val="005031F5"/>
    <w:rsid w:val="0050323D"/>
    <w:rsid w:val="00522ED1"/>
    <w:rsid w:val="0052430D"/>
    <w:rsid w:val="00542030"/>
    <w:rsid w:val="00544362"/>
    <w:rsid w:val="00545437"/>
    <w:rsid w:val="00560A0F"/>
    <w:rsid w:val="00581615"/>
    <w:rsid w:val="00590194"/>
    <w:rsid w:val="00596C20"/>
    <w:rsid w:val="005A41FB"/>
    <w:rsid w:val="005C5C55"/>
    <w:rsid w:val="005D36E2"/>
    <w:rsid w:val="005D44E2"/>
    <w:rsid w:val="005F436D"/>
    <w:rsid w:val="00605E3D"/>
    <w:rsid w:val="00624DC4"/>
    <w:rsid w:val="00642B5B"/>
    <w:rsid w:val="006551BC"/>
    <w:rsid w:val="0066396B"/>
    <w:rsid w:val="006741CA"/>
    <w:rsid w:val="00674E33"/>
    <w:rsid w:val="00685C79"/>
    <w:rsid w:val="00694C35"/>
    <w:rsid w:val="00695D76"/>
    <w:rsid w:val="006961E3"/>
    <w:rsid w:val="006B6F64"/>
    <w:rsid w:val="006B78D0"/>
    <w:rsid w:val="006D6A16"/>
    <w:rsid w:val="006F16BB"/>
    <w:rsid w:val="00727853"/>
    <w:rsid w:val="00753954"/>
    <w:rsid w:val="00794E24"/>
    <w:rsid w:val="007970FA"/>
    <w:rsid w:val="007B6183"/>
    <w:rsid w:val="007D4074"/>
    <w:rsid w:val="007E5C08"/>
    <w:rsid w:val="007F626B"/>
    <w:rsid w:val="00803CE6"/>
    <w:rsid w:val="008054B5"/>
    <w:rsid w:val="00806B3D"/>
    <w:rsid w:val="00855F86"/>
    <w:rsid w:val="00894C92"/>
    <w:rsid w:val="008A5208"/>
    <w:rsid w:val="008C462D"/>
    <w:rsid w:val="008D208A"/>
    <w:rsid w:val="008D244D"/>
    <w:rsid w:val="008D6BED"/>
    <w:rsid w:val="008E0CCE"/>
    <w:rsid w:val="008E18E1"/>
    <w:rsid w:val="008E4894"/>
    <w:rsid w:val="009131EC"/>
    <w:rsid w:val="00947814"/>
    <w:rsid w:val="0095041A"/>
    <w:rsid w:val="00952405"/>
    <w:rsid w:val="00966D8E"/>
    <w:rsid w:val="00970472"/>
    <w:rsid w:val="009820E6"/>
    <w:rsid w:val="009E22B8"/>
    <w:rsid w:val="00A00E44"/>
    <w:rsid w:val="00A1189B"/>
    <w:rsid w:val="00A13C36"/>
    <w:rsid w:val="00A30447"/>
    <w:rsid w:val="00A35D58"/>
    <w:rsid w:val="00A465DA"/>
    <w:rsid w:val="00A5599C"/>
    <w:rsid w:val="00A629FA"/>
    <w:rsid w:val="00A64D38"/>
    <w:rsid w:val="00A660C0"/>
    <w:rsid w:val="00A66BE3"/>
    <w:rsid w:val="00A7024D"/>
    <w:rsid w:val="00A71B9A"/>
    <w:rsid w:val="00A740E6"/>
    <w:rsid w:val="00A96954"/>
    <w:rsid w:val="00AB0218"/>
    <w:rsid w:val="00AC68EE"/>
    <w:rsid w:val="00AD0F0D"/>
    <w:rsid w:val="00AF5556"/>
    <w:rsid w:val="00B06F25"/>
    <w:rsid w:val="00B112AA"/>
    <w:rsid w:val="00B2313F"/>
    <w:rsid w:val="00B27723"/>
    <w:rsid w:val="00B32223"/>
    <w:rsid w:val="00B46447"/>
    <w:rsid w:val="00B51FF0"/>
    <w:rsid w:val="00B915E3"/>
    <w:rsid w:val="00BB0BC6"/>
    <w:rsid w:val="00BB4F9B"/>
    <w:rsid w:val="00BB606E"/>
    <w:rsid w:val="00BC7381"/>
    <w:rsid w:val="00BD2B7A"/>
    <w:rsid w:val="00BE1E55"/>
    <w:rsid w:val="00BE66B2"/>
    <w:rsid w:val="00BF0C49"/>
    <w:rsid w:val="00C06777"/>
    <w:rsid w:val="00C07C83"/>
    <w:rsid w:val="00C167B7"/>
    <w:rsid w:val="00C2242B"/>
    <w:rsid w:val="00C2482A"/>
    <w:rsid w:val="00C3396B"/>
    <w:rsid w:val="00C411AD"/>
    <w:rsid w:val="00C4296A"/>
    <w:rsid w:val="00C47588"/>
    <w:rsid w:val="00C47DF0"/>
    <w:rsid w:val="00C63B95"/>
    <w:rsid w:val="00C723F6"/>
    <w:rsid w:val="00C800A7"/>
    <w:rsid w:val="00C82027"/>
    <w:rsid w:val="00C95083"/>
    <w:rsid w:val="00CE14C3"/>
    <w:rsid w:val="00D07C7C"/>
    <w:rsid w:val="00D109DD"/>
    <w:rsid w:val="00D37556"/>
    <w:rsid w:val="00D56BF0"/>
    <w:rsid w:val="00D74DD5"/>
    <w:rsid w:val="00D8736F"/>
    <w:rsid w:val="00D90414"/>
    <w:rsid w:val="00DB0AF2"/>
    <w:rsid w:val="00E007B6"/>
    <w:rsid w:val="00E04923"/>
    <w:rsid w:val="00E106AC"/>
    <w:rsid w:val="00E155A2"/>
    <w:rsid w:val="00E401D9"/>
    <w:rsid w:val="00E44FC2"/>
    <w:rsid w:val="00E62096"/>
    <w:rsid w:val="00E851BF"/>
    <w:rsid w:val="00EB0DA2"/>
    <w:rsid w:val="00EC0798"/>
    <w:rsid w:val="00EC3A8E"/>
    <w:rsid w:val="00EC68DA"/>
    <w:rsid w:val="00ED1187"/>
    <w:rsid w:val="00ED5EBC"/>
    <w:rsid w:val="00ED6044"/>
    <w:rsid w:val="00ED7840"/>
    <w:rsid w:val="00EE6E63"/>
    <w:rsid w:val="00EE6FA9"/>
    <w:rsid w:val="00F01972"/>
    <w:rsid w:val="00F1113F"/>
    <w:rsid w:val="00F15DA8"/>
    <w:rsid w:val="00F351C6"/>
    <w:rsid w:val="00F64857"/>
    <w:rsid w:val="00FA68CC"/>
    <w:rsid w:val="00FE0746"/>
    <w:rsid w:val="00FE085B"/>
    <w:rsid w:val="01C12379"/>
    <w:rsid w:val="087D2B0E"/>
    <w:rsid w:val="0B5A00BC"/>
    <w:rsid w:val="0BF30382"/>
    <w:rsid w:val="0E325320"/>
    <w:rsid w:val="114A2981"/>
    <w:rsid w:val="192E4F24"/>
    <w:rsid w:val="22E25FF2"/>
    <w:rsid w:val="33A2588E"/>
    <w:rsid w:val="3F417626"/>
    <w:rsid w:val="3FE93157"/>
    <w:rsid w:val="40AA4C5B"/>
    <w:rsid w:val="4BCD39B7"/>
    <w:rsid w:val="4EFA0F67"/>
    <w:rsid w:val="52B6229A"/>
    <w:rsid w:val="5493446F"/>
    <w:rsid w:val="58F63137"/>
    <w:rsid w:val="5B375426"/>
    <w:rsid w:val="5ECA1EEC"/>
    <w:rsid w:val="6CC35949"/>
    <w:rsid w:val="6E7D02AB"/>
    <w:rsid w:val="7431107C"/>
    <w:rsid w:val="74BD095F"/>
    <w:rsid w:val="751C2718"/>
    <w:rsid w:val="787B1D8A"/>
    <w:rsid w:val="7E99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9CD88"/>
  <w15:chartTrackingRefBased/>
  <w15:docId w15:val="{521905BB-DF7F-0441-BB07-6D7B4638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400" w:lineRule="exact"/>
      <w:ind w:firstLineChars="100" w:firstLine="180"/>
      <w:jc w:val="left"/>
    </w:pPr>
    <w:rPr>
      <w:rFonts w:ascii="Century Gothic" w:eastAsia="PMingLiU" w:hAnsi="Century Gothic"/>
      <w:b/>
      <w:sz w:val="18"/>
      <w:szCs w:val="28"/>
      <w:lang w:eastAsia="zh-TW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kern w:val="2"/>
      <w:lang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4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251</Words>
  <Characters>1435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1，Exporter</dc:title>
  <dc:subject/>
  <dc:creator>wang</dc:creator>
  <cp:keywords/>
  <cp:lastModifiedBy>JONGIN LEE</cp:lastModifiedBy>
  <cp:revision>16</cp:revision>
  <cp:lastPrinted>2009-07-20T01:52:00Z</cp:lastPrinted>
  <dcterms:created xsi:type="dcterms:W3CDTF">2026-08-18T02:04:00Z</dcterms:created>
  <dcterms:modified xsi:type="dcterms:W3CDTF">2026-08-18T02:14:00Z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AA4A9ED50EF642708FDC824E56D86113_12</vt:lpwstr>
  </property>
  <property fmtid="{D5CDD505-2E9C-101B-9397-08002B2CF9AE}" pid="4" name="KSOTemplateDocerSaveRecord">
    <vt:lpwstr>eyJoZGlkIjoiOGFlMjJkMWRmMTExY2QyNmJjNjRmYTZjM2FmNzQwMTciLCJ1c2VySWQiOiI2NjMxNzU0NTEifQ==</vt:lpwstr>
  </property>
</Properties>
</file>